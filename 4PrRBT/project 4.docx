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7ACA" w14:textId="01CEA80C" w:rsidR="00366E1B" w:rsidRPr="0029682F" w:rsidRDefault="00366E1B" w:rsidP="001C7F33">
      <w:pPr>
        <w:pStyle w:val="NoSpacing"/>
        <w:ind w:left="1440" w:hanging="1440"/>
        <w:rPr>
          <w:rFonts w:ascii="Times New Roman" w:hAnsi="Times New Roman" w:cs="Times New Roman"/>
        </w:rPr>
      </w:pPr>
      <w:r w:rsidRPr="0029682F">
        <w:rPr>
          <w:rFonts w:ascii="Times New Roman" w:hAnsi="Times New Roman" w:cs="Times New Roman"/>
        </w:rPr>
        <w:t>Shohin Abdulkhamidov</w:t>
      </w:r>
    </w:p>
    <w:p w14:paraId="31A94F0E" w14:textId="14A3246F" w:rsidR="00366E1B" w:rsidRPr="0029682F" w:rsidRDefault="00366E1B" w:rsidP="001C7F33">
      <w:pPr>
        <w:pStyle w:val="NoSpacing"/>
        <w:rPr>
          <w:rFonts w:ascii="Times New Roman" w:hAnsi="Times New Roman" w:cs="Times New Roman"/>
        </w:rPr>
      </w:pPr>
      <w:r w:rsidRPr="0029682F">
        <w:rPr>
          <w:rFonts w:ascii="Times New Roman" w:hAnsi="Times New Roman" w:cs="Times New Roman"/>
        </w:rPr>
        <w:t xml:space="preserve">Professor </w:t>
      </w:r>
      <w:r w:rsidR="00AC71B2" w:rsidRPr="0029682F">
        <w:rPr>
          <w:rFonts w:ascii="Times New Roman" w:hAnsi="Times New Roman" w:cs="Times New Roman"/>
        </w:rPr>
        <w:t xml:space="preserve">K. </w:t>
      </w:r>
      <w:proofErr w:type="spellStart"/>
      <w:r w:rsidR="00AC71B2" w:rsidRPr="0029682F">
        <w:rPr>
          <w:rFonts w:ascii="Times New Roman" w:hAnsi="Times New Roman" w:cs="Times New Roman"/>
        </w:rPr>
        <w:t>Potika</w:t>
      </w:r>
      <w:proofErr w:type="spellEnd"/>
      <w:r w:rsidRPr="0029682F">
        <w:rPr>
          <w:rFonts w:ascii="Times New Roman" w:hAnsi="Times New Roman" w:cs="Times New Roman"/>
        </w:rPr>
        <w:t xml:space="preserve"> </w:t>
      </w:r>
    </w:p>
    <w:p w14:paraId="474AA45A" w14:textId="4283601E" w:rsidR="00366E1B" w:rsidRPr="0029682F" w:rsidRDefault="00AC71B2" w:rsidP="001C7F33">
      <w:pPr>
        <w:pStyle w:val="NoSpacing"/>
        <w:rPr>
          <w:rFonts w:ascii="Times New Roman" w:hAnsi="Times New Roman" w:cs="Times New Roman"/>
        </w:rPr>
      </w:pPr>
      <w:r w:rsidRPr="0029682F">
        <w:rPr>
          <w:rFonts w:ascii="Times New Roman" w:hAnsi="Times New Roman" w:cs="Times New Roman"/>
        </w:rPr>
        <w:t>CS-146</w:t>
      </w:r>
    </w:p>
    <w:p w14:paraId="40F3EB4B" w14:textId="77F44837" w:rsidR="00B83C22" w:rsidRDefault="00753ECC" w:rsidP="001C7F3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December</w:t>
      </w:r>
      <w:r w:rsidR="009820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="00AC71B2" w:rsidRPr="0029682F">
        <w:rPr>
          <w:rFonts w:ascii="Times New Roman" w:hAnsi="Times New Roman" w:cs="Times New Roman"/>
        </w:rPr>
        <w:t>, 2021</w:t>
      </w:r>
    </w:p>
    <w:p w14:paraId="1E0E1789" w14:textId="1FFB9BA2" w:rsidR="00A40002" w:rsidRPr="00A40002" w:rsidRDefault="00A40002" w:rsidP="001C7F33">
      <w:pPr>
        <w:suppressAutoHyphens w:val="0"/>
        <w:spacing w:after="200"/>
        <w:ind w:firstLine="0"/>
        <w:rPr>
          <w:rFonts w:ascii="Times New Roman" w:eastAsia="Times New Roman" w:hAnsi="Times New Roman" w:cs="Times New Roman"/>
          <w:lang w:eastAsia="en-US"/>
        </w:rPr>
      </w:pPr>
      <w:r w:rsidRPr="00A40002"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 xml:space="preserve">Programming Project </w:t>
      </w:r>
      <w:r w:rsidR="00084A8C"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>4</w:t>
      </w:r>
      <w:r w:rsidR="00982069"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 xml:space="preserve"> and its goal.</w:t>
      </w:r>
    </w:p>
    <w:p w14:paraId="1727960C" w14:textId="44BA8569" w:rsidR="00982069" w:rsidRPr="00971195" w:rsidRDefault="00971195" w:rsidP="00971195">
      <w:pPr>
        <w:suppressAutoHyphens w:val="0"/>
        <w:spacing w:after="200"/>
        <w:ind w:firstLine="0"/>
        <w:rPr>
          <w:rFonts w:ascii="Arial" w:eastAsia="Times New Roman" w:hAnsi="Arial" w:cs="Arial"/>
          <w:color w:val="000000"/>
          <w:lang w:eastAsia="en-US"/>
        </w:rPr>
      </w:pPr>
      <w:r w:rsidRPr="00971195">
        <w:rPr>
          <w:rFonts w:ascii="Arial" w:eastAsia="Times New Roman" w:hAnsi="Arial" w:cs="Arial"/>
          <w:color w:val="000000"/>
          <w:lang w:eastAsia="en-US"/>
        </w:rPr>
        <w:t xml:space="preserve">In this project we </w:t>
      </w:r>
      <w:r w:rsidR="00084A8C">
        <w:rPr>
          <w:rFonts w:ascii="Arial" w:eastAsia="Times New Roman" w:hAnsi="Arial" w:cs="Arial"/>
          <w:color w:val="000000"/>
          <w:lang w:eastAsia="en-US"/>
        </w:rPr>
        <w:t>created a Dictionary, aka a Red Black Tree and inserted the provided link to a dictionary with the help of Red Black Tree</w:t>
      </w:r>
    </w:p>
    <w:p w14:paraId="191F22AC" w14:textId="2A4B2C85" w:rsidR="00982069" w:rsidRPr="00982069" w:rsidRDefault="00982069" w:rsidP="001C7F33">
      <w:pPr>
        <w:suppressAutoHyphens w:val="0"/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 xml:space="preserve">It consists of </w:t>
      </w:r>
      <w:r w:rsidR="00753ECC"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>such classes below:</w:t>
      </w:r>
    </w:p>
    <w:p w14:paraId="16ACE714" w14:textId="2F4A87BD" w:rsidR="00B83C22" w:rsidRDefault="00084A8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>RedBlackTree.java</w:t>
      </w:r>
      <w:r w:rsidR="00F07510">
        <w:rPr>
          <w:color w:val="000000"/>
        </w:rPr>
        <w:t xml:space="preserve"> consists of </w:t>
      </w:r>
      <w:proofErr w:type="spellStart"/>
      <w:r w:rsidR="00F07510">
        <w:rPr>
          <w:color w:val="000000"/>
        </w:rPr>
        <w:t>isLeaf</w:t>
      </w:r>
      <w:proofErr w:type="spellEnd"/>
      <w:r w:rsidR="00F07510">
        <w:rPr>
          <w:color w:val="000000"/>
        </w:rPr>
        <w:t xml:space="preserve">, visit, </w:t>
      </w:r>
      <w:proofErr w:type="spellStart"/>
      <w:r w:rsidR="00F07510">
        <w:rPr>
          <w:color w:val="000000"/>
        </w:rPr>
        <w:t>printTree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addNode</w:t>
      </w:r>
      <w:proofErr w:type="spellEnd"/>
      <w:r w:rsidR="00F07510">
        <w:rPr>
          <w:color w:val="000000"/>
        </w:rPr>
        <w:t xml:space="preserve">, insert, lookup, </w:t>
      </w:r>
      <w:proofErr w:type="spellStart"/>
      <w:r w:rsidR="00F07510">
        <w:rPr>
          <w:color w:val="000000"/>
        </w:rPr>
        <w:t>getSiblings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getAunt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getGrandparent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rotateLeft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rotateRight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fixTree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isEmpty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isLeftChild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preOrderVisit</w:t>
      </w:r>
      <w:proofErr w:type="spellEnd"/>
      <w:r w:rsidR="00F07510">
        <w:rPr>
          <w:color w:val="000000"/>
        </w:rPr>
        <w:t xml:space="preserve"> methods.</w:t>
      </w:r>
    </w:p>
    <w:p w14:paraId="3DA8C68A" w14:textId="2FF816A9" w:rsidR="00084A8C" w:rsidRDefault="00084A8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>RBTTester.java</w:t>
      </w:r>
      <w:r w:rsidR="00F07510">
        <w:rPr>
          <w:color w:val="000000"/>
        </w:rPr>
        <w:t xml:space="preserve"> is JUnit for </w:t>
      </w:r>
      <w:proofErr w:type="spellStart"/>
      <w:r w:rsidR="00F07510">
        <w:rPr>
          <w:color w:val="000000"/>
        </w:rPr>
        <w:t>RedBlackTree</w:t>
      </w:r>
      <w:proofErr w:type="spellEnd"/>
      <w:r w:rsidR="00F07510">
        <w:rPr>
          <w:color w:val="000000"/>
        </w:rPr>
        <w:t xml:space="preserve"> class</w:t>
      </w:r>
    </w:p>
    <w:p w14:paraId="732216E7" w14:textId="7E4451A3" w:rsidR="00753ECC" w:rsidRDefault="00753EC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>Dictionary.java</w:t>
      </w:r>
      <w:r w:rsidR="00F07510">
        <w:rPr>
          <w:color w:val="000000"/>
        </w:rPr>
        <w:t xml:space="preserve"> consists of </w:t>
      </w:r>
      <w:proofErr w:type="spellStart"/>
      <w:proofErr w:type="gramStart"/>
      <w:r w:rsidR="00F07510">
        <w:rPr>
          <w:color w:val="000000"/>
        </w:rPr>
        <w:t>generateDictionary</w:t>
      </w:r>
      <w:proofErr w:type="spellEnd"/>
      <w:r w:rsidR="00F07510">
        <w:rPr>
          <w:color w:val="000000"/>
        </w:rPr>
        <w:t>(</w:t>
      </w:r>
      <w:proofErr w:type="gramEnd"/>
      <w:r w:rsidR="00F07510">
        <w:rPr>
          <w:color w:val="000000"/>
        </w:rPr>
        <w:t xml:space="preserve">), </w:t>
      </w:r>
      <w:proofErr w:type="spellStart"/>
      <w:r w:rsidR="00F07510">
        <w:rPr>
          <w:color w:val="000000"/>
        </w:rPr>
        <w:t>wordsOfPoem</w:t>
      </w:r>
      <w:proofErr w:type="spellEnd"/>
      <w:r w:rsidR="00F07510">
        <w:rPr>
          <w:color w:val="000000"/>
        </w:rPr>
        <w:t xml:space="preserve">(), and </w:t>
      </w:r>
      <w:proofErr w:type="spellStart"/>
      <w:r w:rsidR="00F07510">
        <w:rPr>
          <w:color w:val="000000"/>
        </w:rPr>
        <w:t>spellChecker</w:t>
      </w:r>
      <w:proofErr w:type="spellEnd"/>
      <w:r w:rsidR="00F07510">
        <w:rPr>
          <w:color w:val="000000"/>
        </w:rPr>
        <w:t>() methods</w:t>
      </w:r>
    </w:p>
    <w:p w14:paraId="18DA4F84" w14:textId="457E99F6" w:rsidR="00753ECC" w:rsidRDefault="00753EC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>DictionaryJUnit.java</w:t>
      </w:r>
      <w:r w:rsidR="00F07510">
        <w:rPr>
          <w:color w:val="000000"/>
        </w:rPr>
        <w:t xml:space="preserve"> is JUnit for Dictionary class</w:t>
      </w:r>
    </w:p>
    <w:p w14:paraId="13CF4B6B" w14:textId="12AF21ED" w:rsidR="00084A8C" w:rsidRDefault="00084A8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>Node.java</w:t>
      </w:r>
      <w:r w:rsidR="00F07510">
        <w:rPr>
          <w:color w:val="000000"/>
        </w:rPr>
        <w:t xml:space="preserve"> consists of </w:t>
      </w:r>
      <w:proofErr w:type="spellStart"/>
      <w:r w:rsidR="00F07510">
        <w:rPr>
          <w:color w:val="000000"/>
        </w:rPr>
        <w:t>getRoot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setRoot</w:t>
      </w:r>
      <w:proofErr w:type="spellEnd"/>
      <w:r w:rsidR="00F07510">
        <w:rPr>
          <w:color w:val="000000"/>
        </w:rPr>
        <w:t xml:space="preserve">, </w:t>
      </w:r>
      <w:proofErr w:type="spellStart"/>
      <w:r w:rsidR="00F07510">
        <w:rPr>
          <w:color w:val="000000"/>
        </w:rPr>
        <w:t>compareTo</w:t>
      </w:r>
      <w:proofErr w:type="spellEnd"/>
      <w:r w:rsidR="00F07510">
        <w:rPr>
          <w:color w:val="000000"/>
        </w:rPr>
        <w:t xml:space="preserve"> parameters and </w:t>
      </w:r>
      <w:proofErr w:type="spellStart"/>
      <w:r w:rsidR="00F07510">
        <w:rPr>
          <w:color w:val="000000"/>
        </w:rPr>
        <w:t>isLeaf</w:t>
      </w:r>
      <w:proofErr w:type="spellEnd"/>
      <w:r w:rsidR="00F07510">
        <w:rPr>
          <w:color w:val="000000"/>
        </w:rPr>
        <w:t xml:space="preserve"> methods</w:t>
      </w:r>
    </w:p>
    <w:p w14:paraId="108781C3" w14:textId="35381440" w:rsidR="00084A8C" w:rsidRPr="00B83C22" w:rsidRDefault="00084A8C" w:rsidP="00B83C22">
      <w:pPr>
        <w:pStyle w:val="NormalWeb"/>
        <w:numPr>
          <w:ilvl w:val="0"/>
          <w:numId w:val="13"/>
        </w:numPr>
        <w:suppressAutoHyphens w:val="0"/>
        <w:textAlignment w:val="baseline"/>
        <w:rPr>
          <w:color w:val="000000"/>
        </w:rPr>
      </w:pPr>
      <w:r>
        <w:rPr>
          <w:color w:val="000000"/>
        </w:rPr>
        <w:t xml:space="preserve">Visitor.java </w:t>
      </w:r>
      <w:r w:rsidR="00F07510">
        <w:rPr>
          <w:color w:val="000000"/>
        </w:rPr>
        <w:t>consists of visit parameter</w:t>
      </w:r>
    </w:p>
    <w:p w14:paraId="59993E4D" w14:textId="77777777" w:rsidR="00B83C22" w:rsidRDefault="00B83C22" w:rsidP="00DF4ED0">
      <w:pPr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</w:p>
    <w:p w14:paraId="1365BBA8" w14:textId="273194DA" w:rsidR="006C099C" w:rsidRDefault="006C099C" w:rsidP="001C7F33">
      <w:pPr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>Additional Requirements (Optional)</w:t>
      </w:r>
    </w:p>
    <w:p w14:paraId="34283F26" w14:textId="3114C595" w:rsidR="006C099C" w:rsidRPr="006C099C" w:rsidRDefault="00753ECC" w:rsidP="001C7F33">
      <w:pPr>
        <w:pStyle w:val="NormalWeb"/>
        <w:numPr>
          <w:ilvl w:val="0"/>
          <w:numId w:val="14"/>
        </w:numPr>
        <w:suppressAutoHyphens w:val="0"/>
        <w:textAlignment w:val="baseline"/>
        <w:rPr>
          <w:rFonts w:eastAsia="Times New Roman"/>
          <w:b/>
          <w:bCs/>
          <w:color w:val="4A86E8"/>
          <w:lang w:eastAsia="en-US"/>
        </w:rPr>
      </w:pPr>
      <w:r>
        <w:rPr>
          <w:color w:val="000000"/>
        </w:rPr>
        <w:t>I</w:t>
      </w:r>
      <w:r w:rsidR="007A3FD6">
        <w:rPr>
          <w:color w:val="000000"/>
        </w:rPr>
        <w:t xml:space="preserve"> created JUnit class and separated all the test cases in that class to avoid having long lines of code inside the Main class </w:t>
      </w:r>
    </w:p>
    <w:p w14:paraId="528AF4BB" w14:textId="05EEC9BB" w:rsidR="00B83C22" w:rsidRPr="00B83C22" w:rsidRDefault="00F24B60" w:rsidP="001C7F33">
      <w:pPr>
        <w:pStyle w:val="NormalWeb"/>
        <w:numPr>
          <w:ilvl w:val="0"/>
          <w:numId w:val="14"/>
        </w:numPr>
        <w:suppressAutoHyphens w:val="0"/>
        <w:textAlignment w:val="baseline"/>
        <w:rPr>
          <w:color w:val="000000"/>
        </w:rPr>
      </w:pPr>
      <w:r w:rsidRPr="007A3FD6">
        <w:rPr>
          <w:color w:val="000000"/>
        </w:rPr>
        <w:lastRenderedPageBreak/>
        <w:t xml:space="preserve">Inside the JUnit class </w:t>
      </w:r>
      <w:r w:rsidR="00753ECC">
        <w:rPr>
          <w:color w:val="000000"/>
        </w:rPr>
        <w:t>I</w:t>
      </w:r>
      <w:r w:rsidRPr="007A3FD6">
        <w:rPr>
          <w:color w:val="000000"/>
        </w:rPr>
        <w:t xml:space="preserve"> </w:t>
      </w:r>
      <w:r w:rsidR="007A3FD6" w:rsidRPr="007A3FD6">
        <w:rPr>
          <w:color w:val="000000"/>
        </w:rPr>
        <w:t>created a method to better understand how efficient my algorithms. It basically shows the nanoseconds spent while traversing the method.</w:t>
      </w:r>
    </w:p>
    <w:p w14:paraId="1BBE7A6D" w14:textId="77777777" w:rsidR="00B83C22" w:rsidRDefault="00B83C22" w:rsidP="00DF4ED0">
      <w:pPr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</w:p>
    <w:p w14:paraId="300EEA3D" w14:textId="27770318" w:rsidR="00DF4ED0" w:rsidRDefault="00DF4ED0" w:rsidP="00DF4ED0">
      <w:pPr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>Cases Consider</w:t>
      </w:r>
    </w:p>
    <w:p w14:paraId="6889D5E2" w14:textId="490500F6" w:rsidR="00DF4ED0" w:rsidRDefault="00F97523" w:rsidP="00DF4ED0">
      <w:pPr>
        <w:ind w:firstLine="0"/>
      </w:pPr>
      <w:r>
        <w:t>T</w:t>
      </w:r>
      <w:r w:rsidR="00DF4ED0">
        <w:t>ested case</w:t>
      </w:r>
      <w:r w:rsidR="00084A8C">
        <w:t>d according to requirements</w:t>
      </w:r>
    </w:p>
    <w:p w14:paraId="039DE111" w14:textId="0983B283" w:rsidR="00F97523" w:rsidRDefault="00F97523" w:rsidP="00F97523">
      <w:pPr>
        <w:spacing w:after="200"/>
        <w:ind w:firstLine="0"/>
        <w:rPr>
          <w:rFonts w:ascii="Times New Roman" w:eastAsia="Times New Roman" w:hAnsi="Times New Roman" w:cs="Times New Roman"/>
          <w:b/>
          <w:bCs/>
          <w:color w:val="4A86E8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4A86E8"/>
          <w:lang w:eastAsia="en-US"/>
        </w:rPr>
        <w:t>Conclusion</w:t>
      </w:r>
    </w:p>
    <w:p w14:paraId="5D6E6739" w14:textId="59AE65E5" w:rsidR="00B83C22" w:rsidRDefault="00DF4ED0" w:rsidP="00DF4ED0">
      <w:pPr>
        <w:ind w:firstLine="0"/>
      </w:pPr>
      <w:r>
        <w:t xml:space="preserve">In conclusion </w:t>
      </w:r>
      <w:r w:rsidR="00D53677">
        <w:t>I</w:t>
      </w:r>
      <w:r>
        <w:t xml:space="preserve"> learned how </w:t>
      </w:r>
      <w:r w:rsidR="00084A8C">
        <w:t xml:space="preserve">Red Black Tree </w:t>
      </w:r>
      <w:r>
        <w:t>work</w:t>
      </w:r>
      <w:r w:rsidR="00D53677">
        <w:t>s.</w:t>
      </w:r>
    </w:p>
    <w:p w14:paraId="552E42E5" w14:textId="77777777" w:rsidR="00B83C22" w:rsidRDefault="00B83C22" w:rsidP="00DF4ED0">
      <w:pPr>
        <w:ind w:firstLine="0"/>
      </w:pPr>
    </w:p>
    <w:p w14:paraId="3EE72D6D" w14:textId="63C3EB4E" w:rsidR="005644C2" w:rsidRPr="005644C2" w:rsidRDefault="005644C2" w:rsidP="001C7F33">
      <w:pPr>
        <w:pStyle w:val="NormalWeb"/>
        <w:suppressAutoHyphens w:val="0"/>
        <w:textAlignment w:val="baseline"/>
        <w:rPr>
          <w:rFonts w:eastAsia="Times New Roman"/>
          <w:b/>
          <w:bCs/>
          <w:color w:val="4A86E8"/>
          <w:sz w:val="34"/>
          <w:szCs w:val="34"/>
          <w:lang w:eastAsia="en-US"/>
        </w:rPr>
      </w:pPr>
      <w:r w:rsidRPr="005644C2">
        <w:rPr>
          <w:rFonts w:eastAsia="Times New Roman"/>
          <w:b/>
          <w:bCs/>
          <w:color w:val="4A86E8"/>
          <w:sz w:val="34"/>
          <w:szCs w:val="34"/>
          <w:lang w:eastAsia="en-US"/>
        </w:rPr>
        <w:t>ZOOM IN INSIDE PDF TO GO THROUGH THIS CODE</w:t>
      </w:r>
    </w:p>
    <w:p w14:paraId="68F5F1E3" w14:textId="1A15DACF" w:rsidR="00905FB6" w:rsidRDefault="00D53677" w:rsidP="00ED57E6">
      <w:pPr>
        <w:pStyle w:val="NormalWeb"/>
        <w:suppressAutoHyphens w:val="0"/>
        <w:jc w:val="center"/>
        <w:textAlignment w:val="baseline"/>
        <w:rPr>
          <w:rFonts w:eastAsia="Times New Roman"/>
          <w:b/>
          <w:bCs/>
          <w:color w:val="4A86E8"/>
          <w:vertAlign w:val="subscript"/>
          <w:lang w:eastAsia="en-US"/>
        </w:rPr>
      </w:pPr>
      <w:r>
        <w:rPr>
          <w:rFonts w:eastAsia="Times New Roman"/>
          <w:b/>
          <w:bCs/>
          <w:noProof/>
          <w:color w:val="4A86E8"/>
          <w:vertAlign w:val="subscript"/>
          <w:lang w:eastAsia="en-US"/>
        </w:rPr>
        <w:lastRenderedPageBreak/>
        <w:drawing>
          <wp:inline distT="0" distB="0" distL="0" distR="0" wp14:anchorId="0F003E62" wp14:editId="1968C072">
            <wp:extent cx="4668520" cy="8229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AF3">
        <w:rPr>
          <w:rFonts w:eastAsia="Times New Roman"/>
          <w:b/>
          <w:bCs/>
          <w:noProof/>
          <w:color w:val="4A86E8"/>
          <w:vertAlign w:val="subscript"/>
          <w:lang w:eastAsia="en-US"/>
        </w:rPr>
        <w:lastRenderedPageBreak/>
        <w:drawing>
          <wp:inline distT="0" distB="0" distL="0" distR="0" wp14:anchorId="52C571F1" wp14:editId="2B155EA4">
            <wp:extent cx="5943600" cy="4629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AF3">
        <w:rPr>
          <w:rFonts w:eastAsia="Times New Roman"/>
          <w:b/>
          <w:bCs/>
          <w:noProof/>
          <w:color w:val="4A86E8"/>
          <w:vertAlign w:val="subscript"/>
          <w:lang w:eastAsia="en-US"/>
        </w:rPr>
        <w:lastRenderedPageBreak/>
        <w:drawing>
          <wp:inline distT="0" distB="0" distL="0" distR="0" wp14:anchorId="5D6E568A" wp14:editId="5111B2D4">
            <wp:extent cx="5943600" cy="5848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AF3">
        <w:rPr>
          <w:rFonts w:eastAsia="Times New Roman"/>
          <w:b/>
          <w:bCs/>
          <w:noProof/>
          <w:color w:val="4A86E8"/>
          <w:vertAlign w:val="subscript"/>
          <w:lang w:eastAsia="en-US"/>
        </w:rPr>
        <w:lastRenderedPageBreak/>
        <w:drawing>
          <wp:inline distT="0" distB="0" distL="0" distR="0" wp14:anchorId="3F061637" wp14:editId="78B6DBA9">
            <wp:extent cx="5943600" cy="378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E6C7" w14:textId="101AC1C0" w:rsidR="008C1AF3" w:rsidRPr="00ED57E6" w:rsidRDefault="008C1AF3" w:rsidP="00ED57E6">
      <w:pPr>
        <w:pStyle w:val="NormalWeb"/>
        <w:suppressAutoHyphens w:val="0"/>
        <w:jc w:val="center"/>
        <w:textAlignment w:val="baseline"/>
        <w:rPr>
          <w:rFonts w:eastAsia="Times New Roman"/>
          <w:b/>
          <w:bCs/>
          <w:color w:val="4A86E8"/>
          <w:vertAlign w:val="subscript"/>
          <w:lang w:eastAsia="en-US"/>
        </w:rPr>
      </w:pPr>
      <w:r>
        <w:rPr>
          <w:rFonts w:eastAsia="Times New Roman"/>
          <w:b/>
          <w:bCs/>
          <w:noProof/>
          <w:color w:val="4A86E8"/>
          <w:vertAlign w:val="subscript"/>
          <w:lang w:eastAsia="en-US"/>
        </w:rPr>
        <w:lastRenderedPageBreak/>
        <w:drawing>
          <wp:inline distT="0" distB="0" distL="0" distR="0" wp14:anchorId="6D87AC07" wp14:editId="30C0859C">
            <wp:extent cx="156718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C87" w14:textId="3D325456" w:rsidR="00905FB6" w:rsidRDefault="008C1AF3" w:rsidP="00ED57E6">
      <w:pPr>
        <w:pStyle w:val="NormalWeb"/>
        <w:suppressAutoHyphens w:val="0"/>
        <w:jc w:val="center"/>
        <w:textAlignment w:val="baseline"/>
        <w:rPr>
          <w:rFonts w:eastAsia="Times New Roman"/>
          <w:b/>
          <w:bCs/>
          <w:color w:val="4A86E8"/>
          <w:sz w:val="50"/>
          <w:szCs w:val="50"/>
          <w:vertAlign w:val="subscript"/>
          <w:lang w:eastAsia="en-US"/>
        </w:rPr>
      </w:pPr>
      <w:r>
        <w:rPr>
          <w:rFonts w:eastAsia="Times New Roman"/>
          <w:b/>
          <w:bCs/>
          <w:noProof/>
          <w:color w:val="4A86E8"/>
          <w:sz w:val="50"/>
          <w:szCs w:val="50"/>
          <w:vertAlign w:val="subscript"/>
          <w:lang w:eastAsia="en-US"/>
        </w:rPr>
        <w:lastRenderedPageBreak/>
        <w:drawing>
          <wp:inline distT="0" distB="0" distL="0" distR="0" wp14:anchorId="4EDA47F9" wp14:editId="3304BBAA">
            <wp:extent cx="337883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524E" w14:textId="57A049CA" w:rsidR="00ED57E6" w:rsidRPr="00ED57E6" w:rsidRDefault="00ED57E6" w:rsidP="00ED57E6">
      <w:pPr>
        <w:pStyle w:val="NormalWeb"/>
        <w:suppressAutoHyphens w:val="0"/>
        <w:jc w:val="center"/>
        <w:textAlignment w:val="baseline"/>
        <w:rPr>
          <w:rFonts w:eastAsia="Times New Roman"/>
          <w:b/>
          <w:bCs/>
          <w:color w:val="4A86E8"/>
          <w:sz w:val="50"/>
          <w:szCs w:val="50"/>
          <w:vertAlign w:val="subscript"/>
          <w:lang w:eastAsia="en-US"/>
        </w:rPr>
      </w:pPr>
    </w:p>
    <w:p w14:paraId="01A3304D" w14:textId="138B7AE2" w:rsidR="0088619B" w:rsidRPr="0088619B" w:rsidRDefault="0088619B" w:rsidP="001C7F33">
      <w:pPr>
        <w:pStyle w:val="NormalWeb"/>
        <w:suppressAutoHyphens w:val="0"/>
        <w:textAlignment w:val="baseline"/>
        <w:rPr>
          <w:rFonts w:eastAsia="Times New Roman"/>
          <w:b/>
          <w:bCs/>
          <w:color w:val="4A86E8"/>
          <w:sz w:val="50"/>
          <w:szCs w:val="50"/>
          <w:vertAlign w:val="subscript"/>
          <w:lang w:eastAsia="en-US"/>
        </w:rPr>
      </w:pPr>
      <w:r w:rsidRPr="0088619B">
        <w:rPr>
          <w:rFonts w:eastAsia="Times New Roman"/>
          <w:b/>
          <w:bCs/>
          <w:color w:val="4A86E8"/>
          <w:sz w:val="50"/>
          <w:szCs w:val="50"/>
          <w:vertAlign w:val="subscript"/>
          <w:lang w:eastAsia="en-US"/>
        </w:rPr>
        <w:t>Instructions:</w:t>
      </w:r>
    </w:p>
    <w:p w14:paraId="332900D3" w14:textId="0A110875" w:rsidR="0088619B" w:rsidRP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 w:rsidRPr="0088619B">
        <w:rPr>
          <w:sz w:val="36"/>
          <w:szCs w:val="36"/>
          <w:lang w:eastAsia="en-US"/>
        </w:rPr>
        <w:t>Downloaded Eclipse</w:t>
      </w:r>
      <w:r w:rsidRPr="0088619B">
        <w:rPr>
          <w:sz w:val="36"/>
          <w:szCs w:val="36"/>
          <w:vertAlign w:val="subscript"/>
          <w:lang w:eastAsia="en-US"/>
        </w:rPr>
        <w:t xml:space="preserve"> </w:t>
      </w:r>
      <w:r w:rsidRPr="0088619B">
        <w:rPr>
          <w:sz w:val="36"/>
          <w:szCs w:val="36"/>
          <w:lang w:eastAsia="en-US"/>
        </w:rPr>
        <w:t>for Mac</w:t>
      </w:r>
    </w:p>
    <w:p w14:paraId="71048C25" w14:textId="0D33E803" w:rsidR="0088619B" w:rsidRP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 w:rsidRPr="0088619B">
        <w:rPr>
          <w:sz w:val="36"/>
          <w:szCs w:val="36"/>
          <w:lang w:eastAsia="en-US"/>
        </w:rPr>
        <w:t>Created Java Project</w:t>
      </w:r>
    </w:p>
    <w:p w14:paraId="1B5869EC" w14:textId="078856F4" w:rsidR="0088619B" w:rsidRP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 w:rsidRPr="0088619B">
        <w:rPr>
          <w:sz w:val="36"/>
          <w:szCs w:val="36"/>
          <w:lang w:eastAsia="en-US"/>
        </w:rPr>
        <w:t>Created Package as written in the requirements.</w:t>
      </w:r>
    </w:p>
    <w:p w14:paraId="147C7EAC" w14:textId="68D0EB5B" w:rsidR="0088619B" w:rsidRP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 w:rsidRPr="0088619B">
        <w:rPr>
          <w:sz w:val="36"/>
          <w:szCs w:val="36"/>
          <w:lang w:eastAsia="en-US"/>
        </w:rPr>
        <w:t xml:space="preserve">Created </w:t>
      </w:r>
      <w:proofErr w:type="spellStart"/>
      <w:r w:rsidR="00084A8C">
        <w:rPr>
          <w:sz w:val="36"/>
          <w:szCs w:val="36"/>
          <w:lang w:eastAsia="en-US"/>
        </w:rPr>
        <w:t>RedBlackTree</w:t>
      </w:r>
      <w:proofErr w:type="spellEnd"/>
      <w:r w:rsidR="00ED57E6">
        <w:rPr>
          <w:sz w:val="36"/>
          <w:szCs w:val="36"/>
          <w:lang w:eastAsia="en-US"/>
        </w:rPr>
        <w:t xml:space="preserve">, </w:t>
      </w:r>
      <w:r w:rsidR="00084A8C">
        <w:rPr>
          <w:sz w:val="36"/>
          <w:szCs w:val="36"/>
          <w:lang w:eastAsia="en-US"/>
        </w:rPr>
        <w:t>Dictionary</w:t>
      </w:r>
      <w:r w:rsidR="00ED57E6">
        <w:rPr>
          <w:sz w:val="36"/>
          <w:szCs w:val="36"/>
          <w:lang w:eastAsia="en-US"/>
        </w:rPr>
        <w:t>,</w:t>
      </w:r>
      <w:r w:rsidRPr="0088619B">
        <w:rPr>
          <w:sz w:val="36"/>
          <w:szCs w:val="36"/>
          <w:lang w:eastAsia="en-US"/>
        </w:rPr>
        <w:t xml:space="preserve"> </w:t>
      </w:r>
      <w:proofErr w:type="spellStart"/>
      <w:r w:rsidR="008C1AF3">
        <w:rPr>
          <w:sz w:val="36"/>
          <w:szCs w:val="36"/>
          <w:lang w:eastAsia="en-US"/>
        </w:rPr>
        <w:t>DictionaryJUnit</w:t>
      </w:r>
      <w:proofErr w:type="spellEnd"/>
      <w:r w:rsidR="008C1AF3">
        <w:rPr>
          <w:sz w:val="36"/>
          <w:szCs w:val="36"/>
          <w:lang w:eastAsia="en-US"/>
        </w:rPr>
        <w:t xml:space="preserve">, </w:t>
      </w:r>
      <w:proofErr w:type="spellStart"/>
      <w:r w:rsidR="00084A8C">
        <w:rPr>
          <w:sz w:val="36"/>
          <w:szCs w:val="36"/>
          <w:lang w:eastAsia="en-US"/>
        </w:rPr>
        <w:t>RBTTester</w:t>
      </w:r>
      <w:proofErr w:type="spellEnd"/>
      <w:r w:rsidR="00084A8C">
        <w:rPr>
          <w:sz w:val="36"/>
          <w:szCs w:val="36"/>
          <w:lang w:eastAsia="en-US"/>
        </w:rPr>
        <w:t xml:space="preserve">, Node, and Visitor </w:t>
      </w:r>
      <w:r w:rsidRPr="0088619B">
        <w:rPr>
          <w:sz w:val="36"/>
          <w:szCs w:val="36"/>
          <w:lang w:eastAsia="en-US"/>
        </w:rPr>
        <w:t>classes</w:t>
      </w:r>
    </w:p>
    <w:p w14:paraId="62AC61A6" w14:textId="6C29DC57" w:rsid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 w:rsidRPr="0088619B">
        <w:rPr>
          <w:sz w:val="36"/>
          <w:szCs w:val="36"/>
          <w:lang w:eastAsia="en-US"/>
        </w:rPr>
        <w:t xml:space="preserve">Before running JUnit, </w:t>
      </w:r>
      <w:r w:rsidR="00F97523">
        <w:rPr>
          <w:sz w:val="36"/>
          <w:szCs w:val="36"/>
          <w:lang w:eastAsia="en-US"/>
        </w:rPr>
        <w:t>we</w:t>
      </w:r>
      <w:r w:rsidRPr="0088619B">
        <w:rPr>
          <w:sz w:val="36"/>
          <w:szCs w:val="36"/>
          <w:lang w:eastAsia="en-US"/>
        </w:rPr>
        <w:t xml:space="preserve"> exported JUnit </w:t>
      </w:r>
      <w:r w:rsidR="00084A8C">
        <w:rPr>
          <w:sz w:val="36"/>
          <w:szCs w:val="36"/>
          <w:lang w:eastAsia="en-US"/>
        </w:rPr>
        <w:t>4</w:t>
      </w:r>
      <w:r w:rsidRPr="0088619B">
        <w:rPr>
          <w:sz w:val="36"/>
          <w:szCs w:val="36"/>
          <w:lang w:eastAsia="en-US"/>
        </w:rPr>
        <w:t xml:space="preserve"> of what’s required like Assert Equals, Assert True and etc. </w:t>
      </w:r>
    </w:p>
    <w:p w14:paraId="05AD2A51" w14:textId="3B3BACD7" w:rsidR="0088619B" w:rsidRDefault="0088619B" w:rsidP="0088619B">
      <w:pPr>
        <w:pStyle w:val="ListParagraph"/>
        <w:numPr>
          <w:ilvl w:val="0"/>
          <w:numId w:val="15"/>
        </w:numPr>
        <w:spacing w:line="480" w:lineRule="auto"/>
        <w:rPr>
          <w:sz w:val="36"/>
          <w:szCs w:val="36"/>
          <w:lang w:eastAsia="en-US"/>
        </w:rPr>
      </w:pPr>
      <w:r>
        <w:rPr>
          <w:sz w:val="36"/>
          <w:szCs w:val="36"/>
          <w:lang w:eastAsia="en-US"/>
        </w:rPr>
        <w:t>Please Zoom In</w:t>
      </w:r>
    </w:p>
    <w:p w14:paraId="7B628181" w14:textId="0CFB8763" w:rsidR="008C1AF3" w:rsidRDefault="008C1AF3" w:rsidP="008C1AF3">
      <w:pPr>
        <w:rPr>
          <w:sz w:val="36"/>
          <w:szCs w:val="36"/>
          <w:lang w:eastAsia="en-US"/>
        </w:rPr>
      </w:pPr>
    </w:p>
    <w:p w14:paraId="2885944B" w14:textId="77777777" w:rsidR="008C1AF3" w:rsidRPr="008C1AF3" w:rsidRDefault="008C1AF3" w:rsidP="008C1AF3">
      <w:pPr>
        <w:rPr>
          <w:sz w:val="36"/>
          <w:szCs w:val="36"/>
          <w:lang w:eastAsia="en-US"/>
        </w:rPr>
      </w:pPr>
    </w:p>
    <w:p w14:paraId="6AADBAAF" w14:textId="5E0FB2D0" w:rsidR="0088619B" w:rsidRDefault="0088619B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</w:p>
    <w:p w14:paraId="1B4BC967" w14:textId="5E05D6F8" w:rsidR="008C1AF3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</w:p>
    <w:p w14:paraId="2114DFE8" w14:textId="38DE8BC4" w:rsidR="008C1AF3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</w:p>
    <w:p w14:paraId="4CA4B8CA" w14:textId="5D5EC8FE" w:rsidR="008C1AF3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  <w:r>
        <w:rPr>
          <w:sz w:val="36"/>
          <w:szCs w:val="36"/>
          <w:lang w:eastAsia="en-US"/>
        </w:rPr>
        <w:lastRenderedPageBreak/>
        <w:t>This is separate Screenshot for Dictionary class JUnit</w:t>
      </w:r>
      <w:r w:rsidR="00F07510">
        <w:rPr>
          <w:sz w:val="36"/>
          <w:szCs w:val="36"/>
          <w:lang w:eastAsia="en-US"/>
        </w:rPr>
        <w:t xml:space="preserve"> that outputs number of words and mismatched words</w:t>
      </w:r>
    </w:p>
    <w:p w14:paraId="3C9DC5A4" w14:textId="532F64BA" w:rsidR="008C1AF3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  <w:r w:rsidRPr="008C1AF3">
        <w:rPr>
          <w:sz w:val="36"/>
          <w:szCs w:val="36"/>
          <w:lang w:eastAsia="en-US"/>
        </w:rPr>
        <w:drawing>
          <wp:inline distT="0" distB="0" distL="0" distR="0" wp14:anchorId="36D16C44" wp14:editId="5ABF7C8B">
            <wp:extent cx="3996267" cy="268467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119" cy="26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589" w14:textId="07079D80" w:rsidR="008C1AF3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  <w:r>
        <w:rPr>
          <w:sz w:val="36"/>
          <w:szCs w:val="36"/>
          <w:lang w:eastAsia="en-US"/>
        </w:rPr>
        <w:t xml:space="preserve">And this is separate Screenshot for </w:t>
      </w:r>
      <w:proofErr w:type="spellStart"/>
      <w:r>
        <w:rPr>
          <w:sz w:val="36"/>
          <w:szCs w:val="36"/>
          <w:lang w:eastAsia="en-US"/>
        </w:rPr>
        <w:t>RBTester</w:t>
      </w:r>
      <w:proofErr w:type="spellEnd"/>
      <w:r>
        <w:rPr>
          <w:sz w:val="36"/>
          <w:szCs w:val="36"/>
          <w:lang w:eastAsia="en-US"/>
        </w:rPr>
        <w:t xml:space="preserve"> that outputs DBACFEHGIJ</w:t>
      </w:r>
    </w:p>
    <w:p w14:paraId="4A31DEE9" w14:textId="7D04E834" w:rsidR="008C1AF3" w:rsidRPr="0088619B" w:rsidRDefault="008C1AF3" w:rsidP="0088619B">
      <w:pPr>
        <w:pStyle w:val="ListParagraph"/>
        <w:spacing w:line="480" w:lineRule="auto"/>
        <w:rPr>
          <w:sz w:val="36"/>
          <w:szCs w:val="36"/>
          <w:lang w:eastAsia="en-US"/>
        </w:rPr>
      </w:pPr>
      <w:r w:rsidRPr="008C1AF3">
        <w:rPr>
          <w:sz w:val="36"/>
          <w:szCs w:val="36"/>
          <w:lang w:eastAsia="en-US"/>
        </w:rPr>
        <w:drawing>
          <wp:inline distT="0" distB="0" distL="0" distR="0" wp14:anchorId="404CFF63" wp14:editId="712151B3">
            <wp:extent cx="4140200" cy="28194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736" cy="28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F3" w:rsidRPr="0088619B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DCFCB" w14:textId="77777777" w:rsidR="00D81233" w:rsidRDefault="00D81233">
      <w:pPr>
        <w:spacing w:line="240" w:lineRule="auto"/>
      </w:pPr>
      <w:r>
        <w:separator/>
      </w:r>
    </w:p>
  </w:endnote>
  <w:endnote w:type="continuationSeparator" w:id="0">
    <w:p w14:paraId="235DD9B5" w14:textId="77777777" w:rsidR="00D81233" w:rsidRDefault="00D812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FAF3C" w14:textId="77777777" w:rsidR="00D81233" w:rsidRDefault="00D81233">
      <w:pPr>
        <w:spacing w:line="240" w:lineRule="auto"/>
      </w:pPr>
      <w:r>
        <w:separator/>
      </w:r>
    </w:p>
  </w:footnote>
  <w:footnote w:type="continuationSeparator" w:id="0">
    <w:p w14:paraId="6F99A80E" w14:textId="77777777" w:rsidR="00D81233" w:rsidRDefault="00D812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65D8C" w14:textId="1AD5ECB3" w:rsidR="00080C97" w:rsidRDefault="00D81233">
    <w:pPr>
      <w:pStyle w:val="Header"/>
    </w:pPr>
    <w:sdt>
      <w:sdtPr>
        <w:alias w:val="Last Name:"/>
        <w:tag w:val="Last Name:"/>
        <w:id w:val="1658178901"/>
        <w:placeholder>
          <w:docPart w:val="5786BE91F7E9BB4CB7C43C17E46A3441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9B2C5C">
          <w:t>Abdulkhamidov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5CD4" w14:textId="314A8B10" w:rsidR="00080C97" w:rsidRDefault="00D81233">
    <w:pPr>
      <w:pStyle w:val="Header"/>
    </w:pPr>
    <w:sdt>
      <w:sdtPr>
        <w:alias w:val="Last Name:"/>
        <w:tag w:val="Last Name:"/>
        <w:id w:val="-348181431"/>
        <w:placeholder>
          <w:docPart w:val="5295CFD150EC274B964604881E25DB5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9B2C5C">
          <w:t>Abdulkhamidov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AB758A"/>
    <w:multiLevelType w:val="hybridMultilevel"/>
    <w:tmpl w:val="9B1874F8"/>
    <w:lvl w:ilvl="0" w:tplc="622468A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A7D64DA"/>
    <w:multiLevelType w:val="hybridMultilevel"/>
    <w:tmpl w:val="60F28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83B99"/>
    <w:multiLevelType w:val="hybridMultilevel"/>
    <w:tmpl w:val="5002EA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3"/>
  </w:num>
  <w:num w:numId="14">
    <w:abstractNumId w:val="11"/>
  </w:num>
  <w:num w:numId="15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C5C"/>
    <w:rsid w:val="0000100C"/>
    <w:rsid w:val="00043DC6"/>
    <w:rsid w:val="00080C97"/>
    <w:rsid w:val="00084A8C"/>
    <w:rsid w:val="00086ABD"/>
    <w:rsid w:val="0009497C"/>
    <w:rsid w:val="000C7BBF"/>
    <w:rsid w:val="00116AD6"/>
    <w:rsid w:val="0012684C"/>
    <w:rsid w:val="00142ABF"/>
    <w:rsid w:val="00181831"/>
    <w:rsid w:val="001C7F33"/>
    <w:rsid w:val="001F5BE5"/>
    <w:rsid w:val="00202E4F"/>
    <w:rsid w:val="00245600"/>
    <w:rsid w:val="002618CF"/>
    <w:rsid w:val="0029682F"/>
    <w:rsid w:val="00297BCA"/>
    <w:rsid w:val="0034643D"/>
    <w:rsid w:val="00366E1B"/>
    <w:rsid w:val="003E0DF7"/>
    <w:rsid w:val="003E748F"/>
    <w:rsid w:val="003F3AF2"/>
    <w:rsid w:val="0041244A"/>
    <w:rsid w:val="0046339C"/>
    <w:rsid w:val="00475EA5"/>
    <w:rsid w:val="0048198D"/>
    <w:rsid w:val="004C69C1"/>
    <w:rsid w:val="004D3CB8"/>
    <w:rsid w:val="004F5110"/>
    <w:rsid w:val="00512FCE"/>
    <w:rsid w:val="00513697"/>
    <w:rsid w:val="005644C2"/>
    <w:rsid w:val="00577200"/>
    <w:rsid w:val="006A64A8"/>
    <w:rsid w:val="006C099C"/>
    <w:rsid w:val="006F4AB2"/>
    <w:rsid w:val="007131C9"/>
    <w:rsid w:val="0074689E"/>
    <w:rsid w:val="00753ECC"/>
    <w:rsid w:val="00755529"/>
    <w:rsid w:val="007A38F6"/>
    <w:rsid w:val="007A3FD6"/>
    <w:rsid w:val="007D4B2F"/>
    <w:rsid w:val="007F2D81"/>
    <w:rsid w:val="00812737"/>
    <w:rsid w:val="00815F64"/>
    <w:rsid w:val="00875408"/>
    <w:rsid w:val="0088619B"/>
    <w:rsid w:val="00891D77"/>
    <w:rsid w:val="008B0CC3"/>
    <w:rsid w:val="008C1AF3"/>
    <w:rsid w:val="008D39C6"/>
    <w:rsid w:val="00900BF7"/>
    <w:rsid w:val="00905FB6"/>
    <w:rsid w:val="00964118"/>
    <w:rsid w:val="00965112"/>
    <w:rsid w:val="00971195"/>
    <w:rsid w:val="00982069"/>
    <w:rsid w:val="00991D15"/>
    <w:rsid w:val="00995DA0"/>
    <w:rsid w:val="009A772E"/>
    <w:rsid w:val="009B2C5C"/>
    <w:rsid w:val="009B730E"/>
    <w:rsid w:val="00A40002"/>
    <w:rsid w:val="00A7771C"/>
    <w:rsid w:val="00AB1E45"/>
    <w:rsid w:val="00AB209C"/>
    <w:rsid w:val="00AC71B2"/>
    <w:rsid w:val="00B4266D"/>
    <w:rsid w:val="00B50ED3"/>
    <w:rsid w:val="00B7734E"/>
    <w:rsid w:val="00B82F8F"/>
    <w:rsid w:val="00B83C22"/>
    <w:rsid w:val="00BD3A4E"/>
    <w:rsid w:val="00C13E2D"/>
    <w:rsid w:val="00C26420"/>
    <w:rsid w:val="00C62269"/>
    <w:rsid w:val="00C636D9"/>
    <w:rsid w:val="00C81FD8"/>
    <w:rsid w:val="00CC2239"/>
    <w:rsid w:val="00CC6B8C"/>
    <w:rsid w:val="00D00025"/>
    <w:rsid w:val="00D44B7F"/>
    <w:rsid w:val="00D53677"/>
    <w:rsid w:val="00D81233"/>
    <w:rsid w:val="00D86CBB"/>
    <w:rsid w:val="00DB4791"/>
    <w:rsid w:val="00DE3A8F"/>
    <w:rsid w:val="00DE57B2"/>
    <w:rsid w:val="00DF4ED0"/>
    <w:rsid w:val="00E1407A"/>
    <w:rsid w:val="00E26646"/>
    <w:rsid w:val="00E428AB"/>
    <w:rsid w:val="00E54642"/>
    <w:rsid w:val="00EC2FE4"/>
    <w:rsid w:val="00EC5E4C"/>
    <w:rsid w:val="00ED57E6"/>
    <w:rsid w:val="00F07510"/>
    <w:rsid w:val="00F2027D"/>
    <w:rsid w:val="00F24B60"/>
    <w:rsid w:val="00F40554"/>
    <w:rsid w:val="00F56539"/>
    <w:rsid w:val="00F80A6E"/>
    <w:rsid w:val="00F858F1"/>
    <w:rsid w:val="00F97523"/>
    <w:rsid w:val="00F97989"/>
    <w:rsid w:val="00FC27B4"/>
    <w:rsid w:val="00FC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85216"/>
  <w15:chartTrackingRefBased/>
  <w15:docId w15:val="{E47E5D88-BD8B-8D4E-9AD8-47368389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paragraph" w:styleId="ListParagraph">
    <w:name w:val="List Paragraph"/>
    <w:basedOn w:val="Normal"/>
    <w:uiPriority w:val="34"/>
    <w:qFormat/>
    <w:rsid w:val="00995DA0"/>
    <w:pPr>
      <w:suppressAutoHyphens w:val="0"/>
      <w:spacing w:line="240" w:lineRule="auto"/>
      <w:ind w:left="720" w:firstLine="0"/>
      <w:contextualSpacing/>
    </w:pPr>
  </w:style>
  <w:style w:type="character" w:styleId="Hyperlink">
    <w:name w:val="Hyperlink"/>
    <w:basedOn w:val="DefaultParagraphFont"/>
    <w:uiPriority w:val="99"/>
    <w:unhideWhenUsed/>
    <w:rsid w:val="004F5110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11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C69C1"/>
    <w:rPr>
      <w:b/>
      <w:bCs/>
    </w:rPr>
  </w:style>
  <w:style w:type="paragraph" w:customStyle="1" w:styleId="q-text">
    <w:name w:val="q-text"/>
    <w:basedOn w:val="Normal"/>
    <w:rsid w:val="009B730E"/>
    <w:pPr>
      <w:suppressAutoHyphens w:val="0"/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nsidious/College/Winter%202021/EWRT-1A/tf0398484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295CFD150EC274B964604881E25D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6AA2B-8E40-BD40-91F9-38C9A7CF5C8E}"/>
      </w:docPartPr>
      <w:docPartBody>
        <w:p w:rsidR="001C3887" w:rsidRDefault="001F2518">
          <w:pPr>
            <w:pStyle w:val="5295CFD150EC274B964604881E25DB52"/>
          </w:pPr>
          <w:r>
            <w:t>Table data</w:t>
          </w:r>
        </w:p>
      </w:docPartBody>
    </w:docPart>
    <w:docPart>
      <w:docPartPr>
        <w:name w:val="5786BE91F7E9BB4CB7C43C17E46A3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A2080-C589-704A-A2FB-EFD5A0742198}"/>
      </w:docPartPr>
      <w:docPartBody>
        <w:p w:rsidR="001C3887" w:rsidRDefault="001F2518">
          <w:pPr>
            <w:pStyle w:val="5786BE91F7E9BB4CB7C43C17E46A3441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18"/>
    <w:rsid w:val="001B02C9"/>
    <w:rsid w:val="001C3887"/>
    <w:rsid w:val="001F2518"/>
    <w:rsid w:val="0020083C"/>
    <w:rsid w:val="002D5E2E"/>
    <w:rsid w:val="003623E7"/>
    <w:rsid w:val="00745969"/>
    <w:rsid w:val="0078745E"/>
    <w:rsid w:val="008519AC"/>
    <w:rsid w:val="009F53C8"/>
    <w:rsid w:val="00A74A8D"/>
    <w:rsid w:val="00B03A0D"/>
    <w:rsid w:val="00B4334F"/>
    <w:rsid w:val="00BE0024"/>
    <w:rsid w:val="00C24F0A"/>
    <w:rsid w:val="00C744C5"/>
    <w:rsid w:val="00DB4693"/>
    <w:rsid w:val="00DF4FE1"/>
    <w:rsid w:val="00E450C3"/>
    <w:rsid w:val="00E97FA6"/>
    <w:rsid w:val="00EE79C1"/>
    <w:rsid w:val="00FC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5295CFD150EC274B964604881E25DB52">
    <w:name w:val="5295CFD150EC274B964604881E25DB52"/>
  </w:style>
  <w:style w:type="paragraph" w:customStyle="1" w:styleId="5786BE91F7E9BB4CB7C43C17E46A3441">
    <w:name w:val="5786BE91F7E9BB4CB7C43C17E46A34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Abdulkhamidov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62D910-A522-114A-8122-3EE7772F6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tf03984841_win32.dotx</Template>
  <TotalTime>53</TotalTime>
  <Pages>10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Shohin Abdulkhamidov</dc:creator>
  <cp:keywords/>
  <dc:description/>
  <cp:lastModifiedBy>Shohin Abdulkhamidov</cp:lastModifiedBy>
  <cp:revision>10</cp:revision>
  <cp:lastPrinted>2021-10-18T07:11:00Z</cp:lastPrinted>
  <dcterms:created xsi:type="dcterms:W3CDTF">2021-10-18T07:11:00Z</dcterms:created>
  <dcterms:modified xsi:type="dcterms:W3CDTF">2021-12-04T07:31:00Z</dcterms:modified>
</cp:coreProperties>
</file>